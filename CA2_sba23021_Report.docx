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/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F56F64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F56F64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0" w:name="_Toc152999956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0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49BBC99E" w14:textId="4C203F65" w:rsidR="00D52ED9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999956" w:history="1">
            <w:r w:rsidR="00D52ED9" w:rsidRPr="0026114C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4327CCD" w14:textId="6907012A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FEAAC79" w14:textId="592D4F0A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8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E77C4B" w14:textId="425A8D7C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981705" w14:textId="1E75031A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structures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CB8097D" w14:textId="2B74A222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Documentation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B50BED4" w14:textId="3352CFD9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B58A41" w14:textId="485E9D5D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manipulation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685C523" w14:textId="1D3CCDB6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4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4E8D4A4" w14:textId="7048BF47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Descriptive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32540B" w14:textId="18A9F625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CCF1A3C" w14:textId="7DCCDC4B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5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02E73E5" w14:textId="7E3CE561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7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120FB05" w14:textId="4D79B7DE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8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94ADF10" w14:textId="691A282B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9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85C202F" w14:textId="0B3C3146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1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14B8DD5" w14:textId="2D4D34A9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12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A8CE74A" w14:textId="7EAA930D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Inferential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A91E397" w14:textId="78554207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4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9D4EC4C" w14:textId="040DB415" w:rsidR="00D52ED9" w:rsidRDefault="00F56F64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5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T-test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87A14A5" w14:textId="306CCB00" w:rsidR="00D52ED9" w:rsidRDefault="00F56F64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Anova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E76F381" w14:textId="7E900C3B" w:rsidR="00D52ED9" w:rsidRDefault="00F56F64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468757B" w14:textId="51437BB3" w:rsidR="00D52ED9" w:rsidRDefault="00F56F64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66FAC74" w14:textId="4C2D66CA" w:rsidR="00D52ED9" w:rsidRDefault="00F56F64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5379D89" w14:textId="6FD723A0" w:rsidR="00D52ED9" w:rsidRDefault="00F56F64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1A33782" w14:textId="3242AEC6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D954C8C" w14:textId="310D4D46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A653ED" w14:textId="404C0797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ML supervised learning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EEE865D" w14:textId="4F1F7450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4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Sentiment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FA55A68" w14:textId="0411A1A7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Comparing Supervised, Unsupervised and semi-supervised ML models.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589F93C" w14:textId="30F268D3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6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Table and conclusions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92B4824" w14:textId="6966E346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C7B62A5" w14:textId="3D9FD86E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8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acquistion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4843E6B" w14:textId="0FDE008B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EDA methodology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05B46B2" w14:textId="12B1F6F0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Visualisations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B3DA81" w14:textId="28714C0B" w:rsidR="00D52ED9" w:rsidRDefault="00F56F6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Dashboard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6D2576A" w14:textId="27E7AF47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E70497C" w14:textId="1B48DFFA" w:rsidR="00D52ED9" w:rsidRDefault="00F56F6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3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121B877" w14:textId="74BFFAED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F56F64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52999957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1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299995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2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" w:name="_Toc152999959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3"/>
    </w:p>
    <w:p w14:paraId="2A3B2964" w14:textId="6C622E38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2999960"/>
      <w:r>
        <w:rPr>
          <w:rFonts w:ascii="Arial" w:hAnsi="Arial" w:cs="Arial"/>
          <w:color w:val="auto"/>
          <w:sz w:val="24"/>
          <w:szCs w:val="24"/>
        </w:rPr>
        <w:t>Data structures</w:t>
      </w:r>
      <w:bookmarkEnd w:id="4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2999961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5"/>
    </w:p>
    <w:p w14:paraId="53D8D04F" w14:textId="000ED9ED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2999962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>esting and optimisation</w:t>
      </w:r>
      <w:bookmarkEnd w:id="6"/>
    </w:p>
    <w:p w14:paraId="221C6374" w14:textId="36232F99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2999963"/>
      <w:r>
        <w:rPr>
          <w:rFonts w:ascii="Arial" w:hAnsi="Arial" w:cs="Arial"/>
          <w:color w:val="auto"/>
          <w:sz w:val="24"/>
          <w:szCs w:val="24"/>
        </w:rPr>
        <w:t>Data manipulation</w:t>
      </w:r>
      <w:bookmarkEnd w:id="7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52999964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8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9" w:name="_Toc152999965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9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0" w:name="_Toc15299996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0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2999967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1"/>
    </w:p>
    <w:p w14:paraId="7D8B53AB" w14:textId="2A85D4A7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 xml:space="preserve">formulate hypothesis to assess if there are </w:t>
      </w:r>
      <w:proofErr w:type="spellStart"/>
      <w:r w:rsidR="00F30373">
        <w:rPr>
          <w:rFonts w:ascii="Times New Roman" w:hAnsi="Times New Roman" w:cs="Times New Roman"/>
          <w:sz w:val="24"/>
          <w:szCs w:val="24"/>
        </w:rPr>
        <w:t>statistic</w:t>
      </w:r>
      <w:proofErr w:type="spellEnd"/>
      <w:r w:rsidR="00F30373">
        <w:rPr>
          <w:rFonts w:ascii="Times New Roman" w:hAnsi="Times New Roman" w:cs="Times New Roman"/>
          <w:sz w:val="24"/>
          <w:szCs w:val="24"/>
        </w:rPr>
        <w:t xml:space="preserve">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2999968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2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2999969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3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proofErr w:type="spellStart"/>
      <w:r w:rsidR="00010C2A" w:rsidRPr="00B13341">
        <w:rPr>
          <w:i/>
          <w:iCs/>
        </w:rPr>
        <w:t>Motor_energy_type</w:t>
      </w:r>
      <w:proofErr w:type="spellEnd"/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</w:t>
      </w:r>
      <w:proofErr w:type="spellStart"/>
      <w:r w:rsidR="00A12EEC" w:rsidRPr="00A12EEC">
        <w:rPr>
          <w:i/>
          <w:iCs/>
        </w:rPr>
        <w:t>road_eqr_carpda</w:t>
      </w:r>
      <w:proofErr w:type="spellEnd"/>
      <w:r w:rsidR="00A12EEC" w:rsidRPr="00A12EEC">
        <w:rPr>
          <w:i/>
          <w:iCs/>
        </w:rPr>
        <w:t>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2999970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4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299997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5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rail_pa_total</w:t>
      </w:r>
      <w:proofErr w:type="spellEnd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6" w:name="_Toc152999972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6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6EB2C1CF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2999973"/>
      <w:r>
        <w:rPr>
          <w:rFonts w:ascii="Arial" w:hAnsi="Arial" w:cs="Arial"/>
          <w:color w:val="auto"/>
          <w:sz w:val="24"/>
          <w:szCs w:val="24"/>
        </w:rPr>
        <w:lastRenderedPageBreak/>
        <w:t>Inferential statistics</w:t>
      </w:r>
      <w:bookmarkEnd w:id="17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8" w:name="_Toc152999974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8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2999975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bookmarkEnd w:id="19"/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2999976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bookmarkEnd w:id="20"/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>for the period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ANOVA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airports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and Treviso airports, we want to verify if yearly average passenger numbers for the period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>We fail to accept the Null Hypothesis; therefore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2999977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1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>Ireland and Austria are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2999978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2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2999979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3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</w:t>
      </w:r>
      <w:proofErr w:type="spellStart"/>
      <w:r w:rsidRPr="00847222">
        <w:rPr>
          <w:rFonts w:ascii="Times New Roman" w:hAnsi="Times New Roman" w:cs="Times New Roman"/>
          <w:sz w:val="24"/>
          <w:szCs w:val="24"/>
        </w:rPr>
        <w:t>Jasionka</w:t>
      </w:r>
      <w:proofErr w:type="spellEnd"/>
      <w:r w:rsidRPr="00847222">
        <w:rPr>
          <w:rFonts w:ascii="Times New Roman" w:hAnsi="Times New Roman" w:cs="Times New Roman"/>
          <w:sz w:val="24"/>
          <w:szCs w:val="24"/>
        </w:rPr>
        <w:t xml:space="preserve">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2999980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4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reject H0 as p-value is lower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0A4C7767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5" w:name="_Toc152999981"/>
      <w:r>
        <w:rPr>
          <w:rFonts w:ascii="Arial" w:hAnsi="Arial" w:cs="Arial"/>
          <w:color w:val="auto"/>
          <w:sz w:val="24"/>
          <w:szCs w:val="24"/>
        </w:rPr>
        <w:t xml:space="preserve">Further research </w:t>
      </w:r>
      <w:r w:rsidR="003A146C">
        <w:rPr>
          <w:rFonts w:ascii="Arial" w:hAnsi="Arial" w:cs="Arial"/>
          <w:color w:val="auto"/>
          <w:sz w:val="24"/>
          <w:szCs w:val="24"/>
        </w:rPr>
        <w:t>and challenges faced</w:t>
      </w:r>
      <w:bookmarkEnd w:id="25"/>
    </w:p>
    <w:p w14:paraId="1251D427" w14:textId="791A0360" w:rsidR="004268BE" w:rsidRDefault="00DB7047" w:rsidP="004268BE">
      <w:hyperlink r:id="rId45" w:history="1">
        <w:r w:rsidRPr="000C58D7">
          <w:rPr>
            <w:rStyle w:val="Hyperlink"/>
          </w:rPr>
          <w:t>https://www.breakingnews.ie/ireland/number-of-public-transport-journeys-at-highest-level-since-the-beginning-of-the-pandemic-1304260.html</w:t>
        </w:r>
      </w:hyperlink>
    </w:p>
    <w:p w14:paraId="01BBDCAB" w14:textId="77777777" w:rsidR="00DB7047" w:rsidRDefault="00DB7047" w:rsidP="004268BE"/>
    <w:p w14:paraId="7DFE90F5" w14:textId="1C2359A7" w:rsidR="00DB7047" w:rsidRDefault="00F56F64" w:rsidP="004268BE">
      <w:r w:rsidRPr="00F56F64">
        <w:t>https://www.thesun.ie/travel/11097490/shocking-new-study-dublin-airport-crowded-europe/</w:t>
      </w:r>
    </w:p>
    <w:p w14:paraId="2A72712A" w14:textId="77777777" w:rsidR="004268BE" w:rsidRDefault="004268BE" w:rsidP="004268BE"/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6" w:name="_Toc152999982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6"/>
    </w:p>
    <w:p w14:paraId="78488921" w14:textId="77B8BF7F" w:rsidR="007A145C" w:rsidRPr="0048637C" w:rsidRDefault="00170901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7" w:name="_Toc152999983"/>
      <w:r>
        <w:rPr>
          <w:rFonts w:ascii="Arial" w:hAnsi="Arial" w:cs="Arial"/>
          <w:color w:val="auto"/>
          <w:sz w:val="24"/>
          <w:szCs w:val="24"/>
        </w:rPr>
        <w:t>ML supervised learning</w:t>
      </w:r>
      <w:bookmarkEnd w:id="27"/>
    </w:p>
    <w:p w14:paraId="4B0361F6" w14:textId="5083FB7B" w:rsidR="009F3294" w:rsidRPr="004268BE" w:rsidRDefault="00A35545" w:rsidP="009F3294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2999984"/>
      <w:r>
        <w:rPr>
          <w:rFonts w:ascii="Arial" w:hAnsi="Arial" w:cs="Arial"/>
          <w:color w:val="auto"/>
          <w:sz w:val="24"/>
          <w:szCs w:val="24"/>
        </w:rPr>
        <w:t>Sentiment analysis</w:t>
      </w:r>
      <w:bookmarkEnd w:id="28"/>
    </w:p>
    <w:p w14:paraId="654B80F3" w14:textId="746F804F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9" w:name="_Toc152999985"/>
      <w:r>
        <w:rPr>
          <w:rFonts w:ascii="Arial" w:hAnsi="Arial" w:cs="Arial"/>
          <w:color w:val="auto"/>
          <w:sz w:val="24"/>
          <w:szCs w:val="24"/>
        </w:rPr>
        <w:t xml:space="preserve">Comparing Supervised, Unsupervised and </w:t>
      </w:r>
      <w:r w:rsidR="003B6CA4">
        <w:rPr>
          <w:rFonts w:ascii="Arial" w:hAnsi="Arial" w:cs="Arial"/>
          <w:color w:val="auto"/>
          <w:sz w:val="24"/>
          <w:szCs w:val="24"/>
        </w:rPr>
        <w:t>semi-supervised ML models.</w:t>
      </w:r>
      <w:bookmarkEnd w:id="29"/>
    </w:p>
    <w:p w14:paraId="1C9ECBE9" w14:textId="4E7612BD" w:rsidR="000E4D18" w:rsidRDefault="00796E5E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2999986"/>
      <w:r>
        <w:rPr>
          <w:rFonts w:ascii="Arial" w:hAnsi="Arial" w:cs="Arial"/>
          <w:color w:val="auto"/>
          <w:sz w:val="24"/>
          <w:szCs w:val="24"/>
        </w:rPr>
        <w:t>Table and conclusions</w:t>
      </w:r>
      <w:bookmarkEnd w:id="30"/>
    </w:p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15299998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31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2999988"/>
      <w:r>
        <w:rPr>
          <w:rFonts w:ascii="Arial" w:hAnsi="Arial" w:cs="Arial"/>
          <w:color w:val="auto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acquistion</w:t>
      </w:r>
      <w:bookmarkEnd w:id="32"/>
      <w:proofErr w:type="spellEnd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3" w:name="_Toc152999989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3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4" w:name="_Toc152999990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4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5" w:name="_Toc152999991"/>
      <w:r>
        <w:rPr>
          <w:rFonts w:ascii="Arial" w:hAnsi="Arial" w:cs="Arial"/>
          <w:color w:val="auto"/>
          <w:sz w:val="24"/>
          <w:szCs w:val="24"/>
        </w:rPr>
        <w:t>Dashboard</w:t>
      </w:r>
      <w:bookmarkEnd w:id="35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5299999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36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7" w:name="_Toc152999993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37"/>
    </w:p>
    <w:p w14:paraId="0E11FED5" w14:textId="774F2E25" w:rsidR="00C6484F" w:rsidRPr="00F3455A" w:rsidRDefault="00AD3BD5" w:rsidP="00AD3BD5">
      <w:pPr>
        <w:ind w:left="357"/>
      </w:pPr>
      <w:r>
        <w:t xml:space="preserve">Statistics: </w:t>
      </w:r>
    </w:p>
    <w:sectPr w:rsidR="00C6484F" w:rsidRPr="00F3455A" w:rsidSect="006E1348">
      <w:footerReference w:type="default" r:id="rId46"/>
      <w:footerReference w:type="firs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0AA8B" w14:textId="77777777" w:rsidR="00FF2195" w:rsidRDefault="00FF2195" w:rsidP="00C60445">
      <w:pPr>
        <w:spacing w:after="0" w:line="240" w:lineRule="auto"/>
      </w:pPr>
      <w:r>
        <w:separator/>
      </w:r>
    </w:p>
  </w:endnote>
  <w:endnote w:type="continuationSeparator" w:id="0">
    <w:p w14:paraId="3D8A44EB" w14:textId="77777777" w:rsidR="00FF2195" w:rsidRDefault="00FF2195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03A83" w14:textId="77777777" w:rsidR="00FF2195" w:rsidRDefault="00FF2195" w:rsidP="00C60445">
      <w:pPr>
        <w:spacing w:after="0" w:line="240" w:lineRule="auto"/>
      </w:pPr>
      <w:r>
        <w:separator/>
      </w:r>
    </w:p>
  </w:footnote>
  <w:footnote w:type="continuationSeparator" w:id="0">
    <w:p w14:paraId="0AD95AF5" w14:textId="77777777" w:rsidR="00FF2195" w:rsidRDefault="00FF2195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DB4"/>
    <w:rsid w:val="0001508E"/>
    <w:rsid w:val="00015164"/>
    <w:rsid w:val="0001582B"/>
    <w:rsid w:val="00015871"/>
    <w:rsid w:val="000177D8"/>
    <w:rsid w:val="00020361"/>
    <w:rsid w:val="00022322"/>
    <w:rsid w:val="000238B1"/>
    <w:rsid w:val="00027A61"/>
    <w:rsid w:val="00032C1E"/>
    <w:rsid w:val="00037C83"/>
    <w:rsid w:val="00040E78"/>
    <w:rsid w:val="00052E85"/>
    <w:rsid w:val="00055CEF"/>
    <w:rsid w:val="000564DE"/>
    <w:rsid w:val="00062E25"/>
    <w:rsid w:val="00063D9D"/>
    <w:rsid w:val="00071639"/>
    <w:rsid w:val="00072AEF"/>
    <w:rsid w:val="000802F6"/>
    <w:rsid w:val="00081808"/>
    <w:rsid w:val="0008270A"/>
    <w:rsid w:val="00083FAD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3D48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1009C3"/>
    <w:rsid w:val="001047D1"/>
    <w:rsid w:val="00104E94"/>
    <w:rsid w:val="00104EAC"/>
    <w:rsid w:val="00104F96"/>
    <w:rsid w:val="00114202"/>
    <w:rsid w:val="00121910"/>
    <w:rsid w:val="00121E19"/>
    <w:rsid w:val="0013384E"/>
    <w:rsid w:val="00134792"/>
    <w:rsid w:val="00134C25"/>
    <w:rsid w:val="00135F64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5F"/>
    <w:rsid w:val="00156EDD"/>
    <w:rsid w:val="00161852"/>
    <w:rsid w:val="0016506B"/>
    <w:rsid w:val="00170901"/>
    <w:rsid w:val="00173E6D"/>
    <w:rsid w:val="0017618D"/>
    <w:rsid w:val="00181935"/>
    <w:rsid w:val="0018420A"/>
    <w:rsid w:val="001878C9"/>
    <w:rsid w:val="00197787"/>
    <w:rsid w:val="001A73D5"/>
    <w:rsid w:val="001A74C5"/>
    <w:rsid w:val="001B03DE"/>
    <w:rsid w:val="001B0CA3"/>
    <w:rsid w:val="001B1434"/>
    <w:rsid w:val="001C75CD"/>
    <w:rsid w:val="001D3933"/>
    <w:rsid w:val="001D667F"/>
    <w:rsid w:val="001E0878"/>
    <w:rsid w:val="001E4CE9"/>
    <w:rsid w:val="001E61BD"/>
    <w:rsid w:val="001E6958"/>
    <w:rsid w:val="001E7A2A"/>
    <w:rsid w:val="001F174E"/>
    <w:rsid w:val="001F3CB0"/>
    <w:rsid w:val="001F52D7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307E5"/>
    <w:rsid w:val="00231974"/>
    <w:rsid w:val="0023250B"/>
    <w:rsid w:val="00235230"/>
    <w:rsid w:val="002375EA"/>
    <w:rsid w:val="00240E4A"/>
    <w:rsid w:val="00246ABF"/>
    <w:rsid w:val="00247E76"/>
    <w:rsid w:val="002505ED"/>
    <w:rsid w:val="002516B3"/>
    <w:rsid w:val="00251E23"/>
    <w:rsid w:val="0025523A"/>
    <w:rsid w:val="00255864"/>
    <w:rsid w:val="00256F59"/>
    <w:rsid w:val="00261D17"/>
    <w:rsid w:val="00263BAB"/>
    <w:rsid w:val="0026403D"/>
    <w:rsid w:val="00275A69"/>
    <w:rsid w:val="00281527"/>
    <w:rsid w:val="00282579"/>
    <w:rsid w:val="00282AC6"/>
    <w:rsid w:val="00282EE0"/>
    <w:rsid w:val="00283E69"/>
    <w:rsid w:val="00284BC6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B1BF3"/>
    <w:rsid w:val="002B2171"/>
    <w:rsid w:val="002B5DE2"/>
    <w:rsid w:val="002C1E0E"/>
    <w:rsid w:val="002C2F64"/>
    <w:rsid w:val="002D04C1"/>
    <w:rsid w:val="002D63A0"/>
    <w:rsid w:val="002F081C"/>
    <w:rsid w:val="00301A86"/>
    <w:rsid w:val="00303A65"/>
    <w:rsid w:val="0030465A"/>
    <w:rsid w:val="00304BA9"/>
    <w:rsid w:val="0030673C"/>
    <w:rsid w:val="00306AF1"/>
    <w:rsid w:val="0031654B"/>
    <w:rsid w:val="00321C5E"/>
    <w:rsid w:val="0033319D"/>
    <w:rsid w:val="003353A3"/>
    <w:rsid w:val="00337168"/>
    <w:rsid w:val="00342550"/>
    <w:rsid w:val="003446C7"/>
    <w:rsid w:val="00345C0C"/>
    <w:rsid w:val="00351821"/>
    <w:rsid w:val="00351E8C"/>
    <w:rsid w:val="00352026"/>
    <w:rsid w:val="00362AB7"/>
    <w:rsid w:val="00367F7B"/>
    <w:rsid w:val="00373BB6"/>
    <w:rsid w:val="003759BC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6F6"/>
    <w:rsid w:val="003A4919"/>
    <w:rsid w:val="003A5118"/>
    <w:rsid w:val="003B5036"/>
    <w:rsid w:val="003B67DE"/>
    <w:rsid w:val="003B6CA4"/>
    <w:rsid w:val="003C271B"/>
    <w:rsid w:val="003C3D2C"/>
    <w:rsid w:val="003C3F39"/>
    <w:rsid w:val="003D166D"/>
    <w:rsid w:val="003D1792"/>
    <w:rsid w:val="003D4E04"/>
    <w:rsid w:val="003D515E"/>
    <w:rsid w:val="003D5B3C"/>
    <w:rsid w:val="003E4007"/>
    <w:rsid w:val="003E5303"/>
    <w:rsid w:val="003E6A3C"/>
    <w:rsid w:val="003F018A"/>
    <w:rsid w:val="003F416C"/>
    <w:rsid w:val="003F59C7"/>
    <w:rsid w:val="003F72C8"/>
    <w:rsid w:val="00405280"/>
    <w:rsid w:val="00405BF1"/>
    <w:rsid w:val="0040783A"/>
    <w:rsid w:val="004168CF"/>
    <w:rsid w:val="00416F61"/>
    <w:rsid w:val="004172FD"/>
    <w:rsid w:val="00420A78"/>
    <w:rsid w:val="004258EC"/>
    <w:rsid w:val="0042651B"/>
    <w:rsid w:val="004268BE"/>
    <w:rsid w:val="00431DEB"/>
    <w:rsid w:val="00435E82"/>
    <w:rsid w:val="004370B3"/>
    <w:rsid w:val="0044492B"/>
    <w:rsid w:val="004457EA"/>
    <w:rsid w:val="00446D53"/>
    <w:rsid w:val="004479A3"/>
    <w:rsid w:val="00452548"/>
    <w:rsid w:val="00453595"/>
    <w:rsid w:val="00457B21"/>
    <w:rsid w:val="00463B3A"/>
    <w:rsid w:val="0046507D"/>
    <w:rsid w:val="004728CC"/>
    <w:rsid w:val="00474B2C"/>
    <w:rsid w:val="004751B1"/>
    <w:rsid w:val="004778AA"/>
    <w:rsid w:val="00481FCE"/>
    <w:rsid w:val="0048280A"/>
    <w:rsid w:val="004848F1"/>
    <w:rsid w:val="00485A79"/>
    <w:rsid w:val="00485F16"/>
    <w:rsid w:val="0048637C"/>
    <w:rsid w:val="004923D9"/>
    <w:rsid w:val="00492592"/>
    <w:rsid w:val="004C3153"/>
    <w:rsid w:val="004C4138"/>
    <w:rsid w:val="004D0C85"/>
    <w:rsid w:val="004D1F86"/>
    <w:rsid w:val="004E2E53"/>
    <w:rsid w:val="004F0950"/>
    <w:rsid w:val="004F249E"/>
    <w:rsid w:val="004F637B"/>
    <w:rsid w:val="004F656D"/>
    <w:rsid w:val="0050424B"/>
    <w:rsid w:val="0050742D"/>
    <w:rsid w:val="0051043F"/>
    <w:rsid w:val="00517FCE"/>
    <w:rsid w:val="00520135"/>
    <w:rsid w:val="00524EB4"/>
    <w:rsid w:val="005268B8"/>
    <w:rsid w:val="00527D07"/>
    <w:rsid w:val="00534CC4"/>
    <w:rsid w:val="005370ED"/>
    <w:rsid w:val="005400F1"/>
    <w:rsid w:val="00542F9C"/>
    <w:rsid w:val="00546223"/>
    <w:rsid w:val="005500FB"/>
    <w:rsid w:val="005506AA"/>
    <w:rsid w:val="00553E9B"/>
    <w:rsid w:val="00555EC5"/>
    <w:rsid w:val="0055732D"/>
    <w:rsid w:val="00560A89"/>
    <w:rsid w:val="00561F70"/>
    <w:rsid w:val="0056639A"/>
    <w:rsid w:val="005704E4"/>
    <w:rsid w:val="005724AA"/>
    <w:rsid w:val="005827A3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3568"/>
    <w:rsid w:val="005E41B6"/>
    <w:rsid w:val="005E5CB4"/>
    <w:rsid w:val="005E5EB3"/>
    <w:rsid w:val="005E7EF1"/>
    <w:rsid w:val="005F0333"/>
    <w:rsid w:val="005F2D75"/>
    <w:rsid w:val="005F3B3D"/>
    <w:rsid w:val="005F3B84"/>
    <w:rsid w:val="005F4B63"/>
    <w:rsid w:val="005F4E0D"/>
    <w:rsid w:val="00600E38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57B9"/>
    <w:rsid w:val="0064129F"/>
    <w:rsid w:val="00642973"/>
    <w:rsid w:val="006439BB"/>
    <w:rsid w:val="00644269"/>
    <w:rsid w:val="00645D74"/>
    <w:rsid w:val="006464EE"/>
    <w:rsid w:val="0065121C"/>
    <w:rsid w:val="00652DA2"/>
    <w:rsid w:val="006538A5"/>
    <w:rsid w:val="00654E94"/>
    <w:rsid w:val="00666855"/>
    <w:rsid w:val="00667BFF"/>
    <w:rsid w:val="0067095A"/>
    <w:rsid w:val="00677BAD"/>
    <w:rsid w:val="00681FB7"/>
    <w:rsid w:val="0068344D"/>
    <w:rsid w:val="00685E4F"/>
    <w:rsid w:val="00697213"/>
    <w:rsid w:val="00697397"/>
    <w:rsid w:val="006A15BE"/>
    <w:rsid w:val="006B0DBC"/>
    <w:rsid w:val="006B2B79"/>
    <w:rsid w:val="006B5074"/>
    <w:rsid w:val="006B535E"/>
    <w:rsid w:val="006B598E"/>
    <w:rsid w:val="006B6E5B"/>
    <w:rsid w:val="006C0AD3"/>
    <w:rsid w:val="006C7806"/>
    <w:rsid w:val="006C7E4B"/>
    <w:rsid w:val="006D2625"/>
    <w:rsid w:val="006D79BB"/>
    <w:rsid w:val="006E1348"/>
    <w:rsid w:val="006E1EA0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5D02"/>
    <w:rsid w:val="00717B0E"/>
    <w:rsid w:val="0072638D"/>
    <w:rsid w:val="007302EB"/>
    <w:rsid w:val="00731E52"/>
    <w:rsid w:val="00731EBD"/>
    <w:rsid w:val="0073265A"/>
    <w:rsid w:val="00732B40"/>
    <w:rsid w:val="0073351B"/>
    <w:rsid w:val="00734086"/>
    <w:rsid w:val="00734A1B"/>
    <w:rsid w:val="00737446"/>
    <w:rsid w:val="00737944"/>
    <w:rsid w:val="00744845"/>
    <w:rsid w:val="007459FE"/>
    <w:rsid w:val="007471C1"/>
    <w:rsid w:val="00747A37"/>
    <w:rsid w:val="0075101D"/>
    <w:rsid w:val="00752F7B"/>
    <w:rsid w:val="0075558D"/>
    <w:rsid w:val="00760404"/>
    <w:rsid w:val="0076316D"/>
    <w:rsid w:val="00764A46"/>
    <w:rsid w:val="007757DD"/>
    <w:rsid w:val="00780ECD"/>
    <w:rsid w:val="00781029"/>
    <w:rsid w:val="00787AAA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B2AF6"/>
    <w:rsid w:val="007B78B4"/>
    <w:rsid w:val="007C4B2A"/>
    <w:rsid w:val="007D096B"/>
    <w:rsid w:val="007D5A5F"/>
    <w:rsid w:val="007D6B8E"/>
    <w:rsid w:val="007E4637"/>
    <w:rsid w:val="007E546E"/>
    <w:rsid w:val="007E7E07"/>
    <w:rsid w:val="007F5212"/>
    <w:rsid w:val="00805AF8"/>
    <w:rsid w:val="00806399"/>
    <w:rsid w:val="0081003B"/>
    <w:rsid w:val="00810C16"/>
    <w:rsid w:val="0081325C"/>
    <w:rsid w:val="00816D9A"/>
    <w:rsid w:val="0081758C"/>
    <w:rsid w:val="00820965"/>
    <w:rsid w:val="00820E5B"/>
    <w:rsid w:val="00822440"/>
    <w:rsid w:val="0082696F"/>
    <w:rsid w:val="00827B05"/>
    <w:rsid w:val="00835C0C"/>
    <w:rsid w:val="008374A9"/>
    <w:rsid w:val="008405CE"/>
    <w:rsid w:val="00845FD4"/>
    <w:rsid w:val="00847222"/>
    <w:rsid w:val="00853D3B"/>
    <w:rsid w:val="0085425D"/>
    <w:rsid w:val="008557E1"/>
    <w:rsid w:val="00860127"/>
    <w:rsid w:val="008613AD"/>
    <w:rsid w:val="00862F6D"/>
    <w:rsid w:val="00863C46"/>
    <w:rsid w:val="00866334"/>
    <w:rsid w:val="00867D70"/>
    <w:rsid w:val="00870B66"/>
    <w:rsid w:val="00871D41"/>
    <w:rsid w:val="00882877"/>
    <w:rsid w:val="00887F16"/>
    <w:rsid w:val="008A15AC"/>
    <w:rsid w:val="008A339C"/>
    <w:rsid w:val="008A3565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55D4"/>
    <w:rsid w:val="008D5B08"/>
    <w:rsid w:val="008E3E87"/>
    <w:rsid w:val="008E4226"/>
    <w:rsid w:val="008E60AB"/>
    <w:rsid w:val="008F324D"/>
    <w:rsid w:val="008F36F5"/>
    <w:rsid w:val="008F49ED"/>
    <w:rsid w:val="008F678F"/>
    <w:rsid w:val="008F6B5D"/>
    <w:rsid w:val="009040AA"/>
    <w:rsid w:val="009105AD"/>
    <w:rsid w:val="00912469"/>
    <w:rsid w:val="0091281E"/>
    <w:rsid w:val="009153AE"/>
    <w:rsid w:val="0091686C"/>
    <w:rsid w:val="00923073"/>
    <w:rsid w:val="00923B06"/>
    <w:rsid w:val="00925222"/>
    <w:rsid w:val="00927FB0"/>
    <w:rsid w:val="00936D30"/>
    <w:rsid w:val="0094409C"/>
    <w:rsid w:val="00945DDA"/>
    <w:rsid w:val="00950EF0"/>
    <w:rsid w:val="00952E86"/>
    <w:rsid w:val="009549DF"/>
    <w:rsid w:val="00957826"/>
    <w:rsid w:val="00957927"/>
    <w:rsid w:val="009600AD"/>
    <w:rsid w:val="00966C76"/>
    <w:rsid w:val="009700BF"/>
    <w:rsid w:val="00970CD1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5DD7"/>
    <w:rsid w:val="00996761"/>
    <w:rsid w:val="00996F69"/>
    <w:rsid w:val="009971D4"/>
    <w:rsid w:val="00997A72"/>
    <w:rsid w:val="009A4E63"/>
    <w:rsid w:val="009B2C5A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328E"/>
    <w:rsid w:val="00A12EEC"/>
    <w:rsid w:val="00A14C82"/>
    <w:rsid w:val="00A15FB9"/>
    <w:rsid w:val="00A21D3D"/>
    <w:rsid w:val="00A244E6"/>
    <w:rsid w:val="00A2454F"/>
    <w:rsid w:val="00A24D47"/>
    <w:rsid w:val="00A3075A"/>
    <w:rsid w:val="00A35545"/>
    <w:rsid w:val="00A363B8"/>
    <w:rsid w:val="00A445CA"/>
    <w:rsid w:val="00A517B3"/>
    <w:rsid w:val="00A51AF7"/>
    <w:rsid w:val="00A52413"/>
    <w:rsid w:val="00A524C9"/>
    <w:rsid w:val="00A53165"/>
    <w:rsid w:val="00A54972"/>
    <w:rsid w:val="00A54F4E"/>
    <w:rsid w:val="00A5710B"/>
    <w:rsid w:val="00A578C1"/>
    <w:rsid w:val="00A607B5"/>
    <w:rsid w:val="00A7101C"/>
    <w:rsid w:val="00A724FE"/>
    <w:rsid w:val="00A74180"/>
    <w:rsid w:val="00A75553"/>
    <w:rsid w:val="00A75CB4"/>
    <w:rsid w:val="00A8509E"/>
    <w:rsid w:val="00A870F5"/>
    <w:rsid w:val="00A9509D"/>
    <w:rsid w:val="00A95B19"/>
    <w:rsid w:val="00A9639A"/>
    <w:rsid w:val="00A96B11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C1F41"/>
    <w:rsid w:val="00AC269C"/>
    <w:rsid w:val="00AC3F9D"/>
    <w:rsid w:val="00AC42A0"/>
    <w:rsid w:val="00AC4485"/>
    <w:rsid w:val="00AD13A8"/>
    <w:rsid w:val="00AD3BD5"/>
    <w:rsid w:val="00AE0F83"/>
    <w:rsid w:val="00AF51B4"/>
    <w:rsid w:val="00B0191E"/>
    <w:rsid w:val="00B01E50"/>
    <w:rsid w:val="00B03D5D"/>
    <w:rsid w:val="00B04812"/>
    <w:rsid w:val="00B13092"/>
    <w:rsid w:val="00B13341"/>
    <w:rsid w:val="00B20983"/>
    <w:rsid w:val="00B245B0"/>
    <w:rsid w:val="00B273EA"/>
    <w:rsid w:val="00B3039F"/>
    <w:rsid w:val="00B428C6"/>
    <w:rsid w:val="00B47AAF"/>
    <w:rsid w:val="00B51ACD"/>
    <w:rsid w:val="00B603D9"/>
    <w:rsid w:val="00B6068D"/>
    <w:rsid w:val="00B62384"/>
    <w:rsid w:val="00B66CD5"/>
    <w:rsid w:val="00B712A3"/>
    <w:rsid w:val="00B7137A"/>
    <w:rsid w:val="00B72555"/>
    <w:rsid w:val="00B76D80"/>
    <w:rsid w:val="00B80491"/>
    <w:rsid w:val="00B86258"/>
    <w:rsid w:val="00B94B54"/>
    <w:rsid w:val="00BA06A4"/>
    <w:rsid w:val="00BA2C72"/>
    <w:rsid w:val="00BA5870"/>
    <w:rsid w:val="00BA6576"/>
    <w:rsid w:val="00BB15A8"/>
    <w:rsid w:val="00BB2099"/>
    <w:rsid w:val="00BB2293"/>
    <w:rsid w:val="00BB2E12"/>
    <w:rsid w:val="00BB4262"/>
    <w:rsid w:val="00BB7449"/>
    <w:rsid w:val="00BB754B"/>
    <w:rsid w:val="00BC3405"/>
    <w:rsid w:val="00BC73D0"/>
    <w:rsid w:val="00BD0BC4"/>
    <w:rsid w:val="00BD1825"/>
    <w:rsid w:val="00BD26DA"/>
    <w:rsid w:val="00BE1873"/>
    <w:rsid w:val="00BE1CEB"/>
    <w:rsid w:val="00BE5F46"/>
    <w:rsid w:val="00BF0B91"/>
    <w:rsid w:val="00BF51CC"/>
    <w:rsid w:val="00BF6ABA"/>
    <w:rsid w:val="00C00886"/>
    <w:rsid w:val="00C0278F"/>
    <w:rsid w:val="00C04C65"/>
    <w:rsid w:val="00C067DF"/>
    <w:rsid w:val="00C10612"/>
    <w:rsid w:val="00C22D9E"/>
    <w:rsid w:val="00C33216"/>
    <w:rsid w:val="00C407D5"/>
    <w:rsid w:val="00C4141C"/>
    <w:rsid w:val="00C43686"/>
    <w:rsid w:val="00C44449"/>
    <w:rsid w:val="00C44996"/>
    <w:rsid w:val="00C45C62"/>
    <w:rsid w:val="00C46332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7292D"/>
    <w:rsid w:val="00C759B5"/>
    <w:rsid w:val="00C80C84"/>
    <w:rsid w:val="00C8158A"/>
    <w:rsid w:val="00C8478B"/>
    <w:rsid w:val="00C90ADE"/>
    <w:rsid w:val="00C91440"/>
    <w:rsid w:val="00C919B1"/>
    <w:rsid w:val="00C95FBE"/>
    <w:rsid w:val="00C97086"/>
    <w:rsid w:val="00CA240C"/>
    <w:rsid w:val="00CA4E36"/>
    <w:rsid w:val="00CA67BE"/>
    <w:rsid w:val="00CB16CD"/>
    <w:rsid w:val="00CB3083"/>
    <w:rsid w:val="00CB3CC7"/>
    <w:rsid w:val="00CB466C"/>
    <w:rsid w:val="00CB5ACF"/>
    <w:rsid w:val="00CC40DC"/>
    <w:rsid w:val="00CC5675"/>
    <w:rsid w:val="00CC7DDC"/>
    <w:rsid w:val="00CD1644"/>
    <w:rsid w:val="00CD492B"/>
    <w:rsid w:val="00CD5689"/>
    <w:rsid w:val="00CD62D6"/>
    <w:rsid w:val="00CD77F1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1077F"/>
    <w:rsid w:val="00D15D65"/>
    <w:rsid w:val="00D17CF9"/>
    <w:rsid w:val="00D20F33"/>
    <w:rsid w:val="00D21EC4"/>
    <w:rsid w:val="00D24909"/>
    <w:rsid w:val="00D254BB"/>
    <w:rsid w:val="00D42332"/>
    <w:rsid w:val="00D43A1E"/>
    <w:rsid w:val="00D46BE5"/>
    <w:rsid w:val="00D52ED9"/>
    <w:rsid w:val="00D5444B"/>
    <w:rsid w:val="00D54851"/>
    <w:rsid w:val="00D577B7"/>
    <w:rsid w:val="00D57DC1"/>
    <w:rsid w:val="00D6550E"/>
    <w:rsid w:val="00D725FD"/>
    <w:rsid w:val="00D72BCA"/>
    <w:rsid w:val="00D75226"/>
    <w:rsid w:val="00D75310"/>
    <w:rsid w:val="00D75520"/>
    <w:rsid w:val="00D760D6"/>
    <w:rsid w:val="00D76CEE"/>
    <w:rsid w:val="00D821A7"/>
    <w:rsid w:val="00D87A44"/>
    <w:rsid w:val="00D9390D"/>
    <w:rsid w:val="00D95B45"/>
    <w:rsid w:val="00D97440"/>
    <w:rsid w:val="00DA02B9"/>
    <w:rsid w:val="00DA1A05"/>
    <w:rsid w:val="00DA7DDE"/>
    <w:rsid w:val="00DB009C"/>
    <w:rsid w:val="00DB1C5B"/>
    <w:rsid w:val="00DB2D30"/>
    <w:rsid w:val="00DB486E"/>
    <w:rsid w:val="00DB62DE"/>
    <w:rsid w:val="00DB7047"/>
    <w:rsid w:val="00DD0388"/>
    <w:rsid w:val="00DD131F"/>
    <w:rsid w:val="00DD16D1"/>
    <w:rsid w:val="00DD2451"/>
    <w:rsid w:val="00DD3CBF"/>
    <w:rsid w:val="00DE1230"/>
    <w:rsid w:val="00DE2794"/>
    <w:rsid w:val="00DE66AE"/>
    <w:rsid w:val="00DE76BC"/>
    <w:rsid w:val="00DE7D39"/>
    <w:rsid w:val="00DF0B18"/>
    <w:rsid w:val="00DF54BA"/>
    <w:rsid w:val="00E013E6"/>
    <w:rsid w:val="00E02D81"/>
    <w:rsid w:val="00E1639F"/>
    <w:rsid w:val="00E16B8C"/>
    <w:rsid w:val="00E200F2"/>
    <w:rsid w:val="00E20D4D"/>
    <w:rsid w:val="00E24063"/>
    <w:rsid w:val="00E247C7"/>
    <w:rsid w:val="00E25038"/>
    <w:rsid w:val="00E31A5C"/>
    <w:rsid w:val="00E32975"/>
    <w:rsid w:val="00E36B62"/>
    <w:rsid w:val="00E4046F"/>
    <w:rsid w:val="00E40B05"/>
    <w:rsid w:val="00E47878"/>
    <w:rsid w:val="00E51F79"/>
    <w:rsid w:val="00E52090"/>
    <w:rsid w:val="00E5708E"/>
    <w:rsid w:val="00E61137"/>
    <w:rsid w:val="00E70C68"/>
    <w:rsid w:val="00E750DD"/>
    <w:rsid w:val="00E76B15"/>
    <w:rsid w:val="00E77134"/>
    <w:rsid w:val="00E8349E"/>
    <w:rsid w:val="00E85819"/>
    <w:rsid w:val="00E87612"/>
    <w:rsid w:val="00E93508"/>
    <w:rsid w:val="00E972D8"/>
    <w:rsid w:val="00E974F0"/>
    <w:rsid w:val="00EA2866"/>
    <w:rsid w:val="00EA35AC"/>
    <w:rsid w:val="00EA54F9"/>
    <w:rsid w:val="00EB46AB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F016A1"/>
    <w:rsid w:val="00F0298B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41BAB"/>
    <w:rsid w:val="00F44E66"/>
    <w:rsid w:val="00F56F64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4328"/>
    <w:rsid w:val="00FB7F94"/>
    <w:rsid w:val="00FC1834"/>
    <w:rsid w:val="00FC2D0C"/>
    <w:rsid w:val="00FC5802"/>
    <w:rsid w:val="00FC67CC"/>
    <w:rsid w:val="00FC767E"/>
    <w:rsid w:val="00FD0018"/>
    <w:rsid w:val="00FD04EB"/>
    <w:rsid w:val="00FD2369"/>
    <w:rsid w:val="00FD36B4"/>
    <w:rsid w:val="00FD4FAF"/>
    <w:rsid w:val="00FD4FFE"/>
    <w:rsid w:val="00FE2759"/>
    <w:rsid w:val="00FE37EE"/>
    <w:rsid w:val="00FE3E7B"/>
    <w:rsid w:val="00FE6ABD"/>
    <w:rsid w:val="00FF0231"/>
    <w:rsid w:val="00FF1A64"/>
    <w:rsid w:val="00FF219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reakingnews.ie/ireland/number-of-public-transport-journeys-at-highest-level-since-the-beginning-of-the-pandemic-1304260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1513</TotalTime>
  <Pages>25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385</cp:revision>
  <dcterms:created xsi:type="dcterms:W3CDTF">2023-11-12T19:46:00Z</dcterms:created>
  <dcterms:modified xsi:type="dcterms:W3CDTF">2023-12-10T22:35:00Z</dcterms:modified>
  <cp:category>Software Development</cp:category>
</cp:coreProperties>
</file>